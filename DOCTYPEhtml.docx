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&lt;title&gt;PK MENS WORLD&lt;/title&gt;</w:t>
      </w:r>
    </w:p>
    <w:p/>
    <w:p>
      <w:r>
        <w:t>&lt;style&gt;</w:t>
      </w:r>
    </w:p>
    <w:p>
      <w:r>
        <w:t>*{</w:t>
      </w:r>
    </w:p>
    <w:p>
      <w:r>
        <w:t>margin:0;</w:t>
      </w:r>
    </w:p>
    <w:p>
      <w:r>
        <w:t>padding:0;</w:t>
      </w:r>
    </w:p>
    <w:p>
      <w:r>
        <w:t>box-sizing:border-box;</w:t>
      </w:r>
    </w:p>
    <w:p>
      <w:r>
        <w:t>font-family:Arial,sans-serif;</w:t>
      </w:r>
    </w:p>
    <w:p>
      <w:r>
        <w:t>}</w:t>
      </w:r>
    </w:p>
    <w:p/>
    <w:p>
      <w:r>
        <w:t>body{</w:t>
      </w:r>
    </w:p>
    <w:p>
      <w:r>
        <w:t>background:#f5f5f5;</w:t>
      </w:r>
    </w:p>
    <w:p>
      <w:r>
        <w:t>color:#222;</w:t>
      </w:r>
    </w:p>
    <w:p>
      <w:r>
        <w:t>overflow-x:hidden;</w:t>
      </w:r>
    </w:p>
    <w:p>
      <w:r>
        <w:t>}</w:t>
      </w:r>
    </w:p>
    <w:p/>
    <w:p>
      <w:r>
        <w:t>header{</w:t>
      </w:r>
    </w:p>
    <w:p>
      <w:r>
        <w:t>background:linear-gradient(135deg,#000,#222,#0d47a1);</w:t>
      </w:r>
    </w:p>
    <w:p>
      <w:r>
        <w:t>color:white;</w:t>
      </w:r>
    </w:p>
    <w:p>
      <w:r>
        <w:t>padding:20px;</w:t>
      </w:r>
    </w:p>
    <w:p>
      <w:r>
        <w:t>position:sticky;</w:t>
      </w:r>
    </w:p>
    <w:p>
      <w:r>
        <w:t>top:0;</w:t>
      </w:r>
    </w:p>
    <w:p>
      <w:r>
        <w:t>z-index:1000;</w:t>
      </w:r>
    </w:p>
    <w:p>
      <w:r>
        <w:t>box-shadow:0 4px 15px rgba(0,0,0,.3);</w:t>
      </w:r>
    </w:p>
    <w:p>
      <w:r>
        <w:t>}</w:t>
      </w:r>
    </w:p>
    <w:p/>
    <w:p>
      <w:r>
        <w:t>nav{</w:t>
      </w:r>
    </w:p>
    <w:p>
      <w:r>
        <w:t>display:flex;</w:t>
      </w:r>
    </w:p>
    <w:p>
      <w:r>
        <w:t>justify-content:space-between;</w:t>
      </w:r>
    </w:p>
    <w:p>
      <w:r>
        <w:t>align-items:center;</w:t>
      </w:r>
    </w:p>
    <w:p>
      <w:r>
        <w:t>max-width:1200px;</w:t>
      </w:r>
    </w:p>
    <w:p>
      <w:r>
        <w:t>margin:auto;</w:t>
      </w:r>
    </w:p>
    <w:p>
      <w:r>
        <w:t>}</w:t>
      </w:r>
    </w:p>
    <w:p/>
    <w:p>
      <w:r>
        <w:t>.logo{</w:t>
      </w:r>
    </w:p>
    <w:p>
      <w:r>
        <w:t>font-size:28px;</w:t>
      </w:r>
    </w:p>
    <w:p>
      <w:r>
        <w:t>font-weight:bold;</w:t>
      </w:r>
    </w:p>
    <w:p>
      <w:r>
        <w:t>letter-spacing:2px;</w:t>
      </w:r>
    </w:p>
    <w:p>
      <w:r>
        <w:t>}</w:t>
      </w:r>
    </w:p>
    <w:p/>
    <w:p>
      <w:r>
        <w:t>.hero{</w:t>
      </w:r>
    </w:p>
    <w:p>
      <w:r>
        <w:t>min-height:90vh;</w:t>
      </w:r>
    </w:p>
    <w:p>
      <w:r>
        <w:t>display:flex;</w:t>
      </w:r>
    </w:p>
    <w:p>
      <w:r>
        <w:t>align-items:center;</w:t>
      </w:r>
    </w:p>
    <w:p>
      <w:r>
        <w:t>justify-content:center;</w:t>
      </w:r>
    </w:p>
    <w:p>
      <w:r>
        <w:t>text-align:center;</w:t>
      </w:r>
    </w:p>
    <w:p>
      <w:r>
        <w:t>padding:20px;</w:t>
      </w:r>
    </w:p>
    <w:p>
      <w:r>
        <w:t>background:linear-gradient(rgba(0,0,0,.6),rgba(0,0,0,.6)),</w:t>
      </w:r>
    </w:p>
    <w:p>
      <w:r>
        <w:t>url('https://images.unsplash.com/photo-1515886657613-9f3515b0c78f?q=80&amp;w=1200') center/cover;</w:t>
      </w:r>
    </w:p>
    <w:p>
      <w:r>
        <w:t>color:white;</w:t>
      </w:r>
    </w:p>
    <w:p>
      <w:r>
        <w:t>}</w:t>
      </w:r>
    </w:p>
    <w:p/>
    <w:p>
      <w:r>
        <w:t>.hero-content h1{</w:t>
      </w:r>
    </w:p>
    <w:p>
      <w:r>
        <w:t>font-size:3rem;</w:t>
      </w:r>
    </w:p>
    <w:p>
      <w:r>
        <w:t>margin-bottom:15px;</w:t>
      </w:r>
    </w:p>
    <w:p>
      <w:r>
        <w:t>animation:fadeIn 1s ease;</w:t>
      </w:r>
    </w:p>
    <w:p>
      <w:r>
        <w:t>}</w:t>
      </w:r>
    </w:p>
    <w:p/>
    <w:p>
      <w:r>
        <w:t>.hero-content p{</w:t>
      </w:r>
    </w:p>
    <w:p>
      <w:r>
        <w:t>font-size:1.2rem;</w:t>
      </w:r>
    </w:p>
    <w:p>
      <w:r>
        <w:t>margin-bottom:25px;</w:t>
      </w:r>
    </w:p>
    <w:p>
      <w:r>
        <w:t>}</w:t>
      </w:r>
    </w:p>
    <w:p/>
    <w:p>
      <w:r>
        <w:t>.btn{</w:t>
      </w:r>
    </w:p>
    <w:p>
      <w:r>
        <w:t>display:inline-block;</w:t>
      </w:r>
    </w:p>
    <w:p>
      <w:r>
        <w:t>padding:14px 28px;</w:t>
      </w:r>
    </w:p>
    <w:p>
      <w:r>
        <w:t>border:2px solid white;</w:t>
      </w:r>
    </w:p>
    <w:p>
      <w:r>
        <w:t>border-radius:50px;</w:t>
      </w:r>
    </w:p>
    <w:p>
      <w:r>
        <w:t>text-decoration:none;</w:t>
      </w:r>
    </w:p>
    <w:p>
      <w:r>
        <w:t>color:white;</w:t>
      </w:r>
    </w:p>
    <w:p>
      <w:r>
        <w:t>font-weight:bold;</w:t>
      </w:r>
    </w:p>
    <w:p>
      <w:r>
        <w:t>transition:.3s;</w:t>
      </w:r>
    </w:p>
    <w:p>
      <w:r>
        <w:t>animation:pulse 2s infinite;</w:t>
      </w:r>
    </w:p>
    <w:p>
      <w:r>
        <w:t>}</w:t>
      </w:r>
    </w:p>
    <w:p/>
    <w:p>
      <w:r>
        <w:t>.btn:hover{</w:t>
      </w:r>
    </w:p>
    <w:p>
      <w:r>
        <w:t>background:white;</w:t>
      </w:r>
    </w:p>
    <w:p>
      <w:r>
        <w:t>color:black;</w:t>
      </w:r>
    </w:p>
    <w:p>
      <w:r>
        <w:t>transform:scale(1.05);</w:t>
      </w:r>
    </w:p>
    <w:p>
      <w:r>
        <w:t>}</w:t>
      </w:r>
    </w:p>
    <w:p/>
    <w:p>
      <w:r>
        <w:t>section{</w:t>
      </w:r>
    </w:p>
    <w:p>
      <w:r>
        <w:t>padding:60px 20px;</w:t>
      </w:r>
    </w:p>
    <w:p>
      <w:r>
        <w:t>max-width:1200px;</w:t>
      </w:r>
    </w:p>
    <w:p>
      <w:r>
        <w:t>margin:auto;</w:t>
      </w:r>
    </w:p>
    <w:p>
      <w:r>
        <w:t>}</w:t>
      </w:r>
    </w:p>
    <w:p/>
    <w:p>
      <w:r>
        <w:t>.section-title{</w:t>
      </w:r>
    </w:p>
    <w:p>
      <w:r>
        <w:t>text-align:center;</w:t>
      </w:r>
    </w:p>
    <w:p>
      <w:r>
        <w:t>font-size:2.2rem;</w:t>
      </w:r>
    </w:p>
    <w:p>
      <w:r>
        <w:t>margin-bottom:40px;</w:t>
      </w:r>
    </w:p>
    <w:p>
      <w:r>
        <w:t>}</w:t>
      </w:r>
    </w:p>
    <w:p/>
    <w:p>
      <w:r>
        <w:t>.products{</w:t>
      </w:r>
    </w:p>
    <w:p>
      <w:r>
        <w:t>display:grid;</w:t>
      </w:r>
    </w:p>
    <w:p>
      <w:r>
        <w:t>grid-template-columns:repeat(auto-fit,minmax(220px,1fr));</w:t>
      </w:r>
    </w:p>
    <w:p>
      <w:r>
        <w:t>gap:20px;</w:t>
      </w:r>
    </w:p>
    <w:p>
      <w:r>
        <w:t>}</w:t>
      </w:r>
    </w:p>
    <w:p/>
    <w:p>
      <w:r>
        <w:t>.card{</w:t>
      </w:r>
    </w:p>
    <w:p>
      <w:r>
        <w:t>background:white;</w:t>
      </w:r>
    </w:p>
    <w:p>
      <w:r>
        <w:t>border-radius:20px;</w:t>
      </w:r>
    </w:p>
    <w:p>
      <w:r>
        <w:t>overflow:hidden;</w:t>
      </w:r>
    </w:p>
    <w:p>
      <w:r>
        <w:t>box-shadow:0 5px 20px rgba(0,0,0,.1);</w:t>
      </w:r>
    </w:p>
    <w:p>
      <w:r>
        <w:t>transition:.4s;</w:t>
      </w:r>
    </w:p>
    <w:p>
      <w:r>
        <w:t>border:2px solid transparent;</w:t>
      </w:r>
    </w:p>
    <w:p>
      <w:r>
        <w:t>}</w:t>
      </w:r>
    </w:p>
    <w:p/>
    <w:p>
      <w:r>
        <w:t>.card:hover{</w:t>
      </w:r>
    </w:p>
    <w:p>
      <w:r>
        <w:t>transform:translateY(-8px);</w:t>
      </w:r>
    </w:p>
    <w:p>
      <w:r>
        <w:t>border-color:#0d47a1;</w:t>
      </w:r>
    </w:p>
    <w:p>
      <w:r>
        <w:t>}</w:t>
      </w:r>
    </w:p>
    <w:p/>
    <w:p>
      <w:r>
        <w:t>.card img{</w:t>
      </w:r>
    </w:p>
    <w:p>
      <w:r>
        <w:t>width:100%;</w:t>
      </w:r>
    </w:p>
    <w:p>
      <w:r>
        <w:t>height:250px;</w:t>
      </w:r>
    </w:p>
    <w:p>
      <w:r>
        <w:t>object-fit:cover;</w:t>
      </w:r>
    </w:p>
    <w:p>
      <w:r>
        <w:t>}</w:t>
      </w:r>
    </w:p>
    <w:p/>
    <w:p>
      <w:r>
        <w:t>.card h3{</w:t>
      </w:r>
    </w:p>
    <w:p>
      <w:r>
        <w:t>padding:15px;</w:t>
      </w:r>
    </w:p>
    <w:p>
      <w:r>
        <w:t>text-align:center;</w:t>
      </w:r>
    </w:p>
    <w:p>
      <w:r>
        <w:t>}</w:t>
      </w:r>
    </w:p>
    <w:p/>
    <w:p>
      <w:r>
        <w:t>.features{</w:t>
      </w:r>
    </w:p>
    <w:p>
      <w:r>
        <w:t>display:grid;</w:t>
      </w:r>
    </w:p>
    <w:p>
      <w:r>
        <w:t>grid-template-columns:repeat(auto-fit,minmax(250px,1fr));</w:t>
      </w:r>
    </w:p>
    <w:p>
      <w:r>
        <w:t>gap:20px;</w:t>
      </w:r>
    </w:p>
    <w:p>
      <w:r>
        <w:t>}</w:t>
      </w:r>
    </w:p>
    <w:p/>
    <w:p>
      <w:r>
        <w:t>.feature{</w:t>
      </w:r>
    </w:p>
    <w:p>
      <w:r>
        <w:t>background:white;</w:t>
      </w:r>
    </w:p>
    <w:p>
      <w:r>
        <w:t>padding:25px;</w:t>
      </w:r>
    </w:p>
    <w:p>
      <w:r>
        <w:t>border-radius:20px;</w:t>
      </w:r>
    </w:p>
    <w:p>
      <w:r>
        <w:t>text-align:center;</w:t>
      </w:r>
    </w:p>
    <w:p>
      <w:r>
        <w:t>box-shadow:0 5px 15px rgba(0,0,0,.1);</w:t>
      </w:r>
    </w:p>
    <w:p>
      <w:r>
        <w:t>}</w:t>
      </w:r>
    </w:p>
    <w:p/>
    <w:p>
      <w:r>
        <w:t>.about{</w:t>
      </w:r>
    </w:p>
    <w:p>
      <w:r>
        <w:t>background:white;</w:t>
      </w:r>
    </w:p>
    <w:p>
      <w:r>
        <w:t>border-radius:20px;</w:t>
      </w:r>
    </w:p>
    <w:p>
      <w:r>
        <w:t>padding:30px;</w:t>
      </w:r>
    </w:p>
    <w:p>
      <w:r>
        <w:t>box-shadow:0 5px 15px rgba(0,0,0,.1);</w:t>
      </w:r>
    </w:p>
    <w:p>
      <w:r>
        <w:t>line-height:1.8;</w:t>
      </w:r>
    </w:p>
    <w:p>
      <w:r>
        <w:t>}</w:t>
      </w:r>
    </w:p>
    <w:p/>
    <w:p>
      <w:r>
        <w:t>.contact{</w:t>
      </w:r>
    </w:p>
    <w:p>
      <w:r>
        <w:t>background:#111;</w:t>
      </w:r>
    </w:p>
    <w:p>
      <w:r>
        <w:t>color:white;</w:t>
      </w:r>
    </w:p>
    <w:p>
      <w:r>
        <w:t>border-radius:20px;</w:t>
      </w:r>
    </w:p>
    <w:p>
      <w:r>
        <w:t>padding:30px;</w:t>
      </w:r>
    </w:p>
    <w:p>
      <w:r>
        <w:t>text-align:center;</w:t>
      </w:r>
    </w:p>
    <w:p>
      <w:r>
        <w:t>}</w:t>
      </w:r>
    </w:p>
    <w:p/>
    <w:p>
      <w:r>
        <w:t>.contact p{</w:t>
      </w:r>
    </w:p>
    <w:p>
      <w:r>
        <w:t>margin:10px 0;</w:t>
      </w:r>
    </w:p>
    <w:p>
      <w:r>
        <w:t>}</w:t>
      </w:r>
    </w:p>
    <w:p/>
    <w:p>
      <w:r>
        <w:t>.whatsapp{</w:t>
      </w:r>
    </w:p>
    <w:p>
      <w:r>
        <w:t>position:fixed;</w:t>
      </w:r>
    </w:p>
    <w:p>
      <w:r>
        <w:t>bottom:20px;</w:t>
      </w:r>
    </w:p>
    <w:p>
      <w:r>
        <w:t>right:20px;</w:t>
      </w:r>
    </w:p>
    <w:p>
      <w:r>
        <w:t>background:#25D366;</w:t>
      </w:r>
    </w:p>
    <w:p>
      <w:r>
        <w:t>color:white;</w:t>
      </w:r>
    </w:p>
    <w:p>
      <w:r>
        <w:t>width:60px;</w:t>
      </w:r>
    </w:p>
    <w:p>
      <w:r>
        <w:t>height:60px;</w:t>
      </w:r>
    </w:p>
    <w:p>
      <w:r>
        <w:t>border-radius:50%;</w:t>
      </w:r>
    </w:p>
    <w:p>
      <w:r>
        <w:t>display:flex;</w:t>
      </w:r>
    </w:p>
    <w:p>
      <w:r>
        <w:t>align-items:center;</w:t>
      </w:r>
    </w:p>
    <w:p>
      <w:r>
        <w:t>justify-content:center;</w:t>
      </w:r>
    </w:p>
    <w:p>
      <w:r>
        <w:t>font-size:30px;</w:t>
      </w:r>
    </w:p>
    <w:p>
      <w:r>
        <w:t>text-decoration:none;</w:t>
      </w:r>
    </w:p>
    <w:p>
      <w:r>
        <w:t>box-shadow:0 5px 20px rgba(0,0,0,.3);</w:t>
      </w:r>
    </w:p>
    <w:p>
      <w:r>
        <w:t>animation:pulse 2s infinite;</w:t>
      </w:r>
    </w:p>
    <w:p>
      <w:r>
        <w:t>}</w:t>
      </w:r>
    </w:p>
    <w:p/>
    <w:p>
      <w:r>
        <w:t>footer{</w:t>
      </w:r>
    </w:p>
    <w:p>
      <w:r>
        <w:t>background:#000;</w:t>
      </w:r>
    </w:p>
    <w:p>
      <w:r>
        <w:t>color:white;</w:t>
      </w:r>
    </w:p>
    <w:p>
      <w:r>
        <w:t>text-align:center;</w:t>
      </w:r>
    </w:p>
    <w:p>
      <w:r>
        <w:t>padding:20px;</w:t>
      </w:r>
    </w:p>
    <w:p>
      <w:r>
        <w:t>margin-top:40px;</w:t>
      </w:r>
    </w:p>
    <w:p>
      <w:r>
        <w:t>}</w:t>
      </w:r>
    </w:p>
    <w:p/>
    <w:p>
      <w:r>
        <w:t>@keyframes pulse{</w:t>
      </w:r>
    </w:p>
    <w:p>
      <w:r>
        <w:t>0%{transform:scale(1);}</w:t>
      </w:r>
    </w:p>
    <w:p>
      <w:r>
        <w:t>50%{transform:scale(1.08);}</w:t>
      </w:r>
    </w:p>
    <w:p>
      <w:r>
        <w:t>100%{transform:scale(1);}</w:t>
      </w:r>
    </w:p>
    <w:p>
      <w:r>
        <w:t>}</w:t>
      </w:r>
    </w:p>
    <w:p/>
    <w:p>
      <w:r>
        <w:t>@keyframes fadeIn{</w:t>
      </w:r>
    </w:p>
    <w:p>
      <w:r>
        <w:t>from{opacity:0;transform:translateY(30px);}</w:t>
      </w:r>
    </w:p>
    <w:p>
      <w:r>
        <w:t>to{opacity:1;transform:translateY(0);}</w:t>
      </w:r>
    </w:p>
    <w:p>
      <w:r>
        <w:t>}</w:t>
      </w:r>
    </w:p>
    <w:p/>
    <w:p>
      <w:r>
        <w:t>@media(max-width:768px){</w:t>
      </w:r>
    </w:p>
    <w:p>
      <w:r>
        <w:t>.hero-content h1{</w:t>
      </w:r>
    </w:p>
    <w:p>
      <w:r>
        <w:t>font-size:2.2rem;</w:t>
      </w:r>
    </w:p>
    <w:p>
      <w:r>
        <w:t>}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/>
    <w:p>
      <w:r>
        <w:t>&lt;header&gt;</w:t>
      </w:r>
    </w:p>
    <w:p>
      <w:r>
        <w:t>&lt;nav&gt;</w:t>
      </w:r>
    </w:p>
    <w:p>
      <w:r>
        <w:t>&lt;div class="logo"&gt;PK MENS WORLD&lt;/div&gt;</w:t>
      </w:r>
    </w:p>
    <w:p>
      <w:r>
        <w:t>&lt;/nav&gt;</w:t>
      </w:r>
    </w:p>
    <w:p>
      <w:r>
        <w:t>&lt;/header&gt;</w:t>
      </w:r>
    </w:p>
    <w:p/>
    <w:p>
      <w:r>
        <w:t>&lt;section class="hero"&gt;</w:t>
      </w:r>
    </w:p>
    <w:p>
      <w:r>
        <w:t>&lt;div class="hero-content"&gt;</w:t>
      </w:r>
    </w:p>
    <w:p>
      <w:r>
        <w:t>&lt;h1&gt;Welcome To PK MENS WORLD&lt;/h1&gt;</w:t>
      </w:r>
    </w:p>
    <w:p>
      <w:r>
        <w:t>&lt;p&gt;Mens Wear, Shirts, T-Shirts, Jeans, Shoes, Fashion Accessories &amp; More&lt;/p&gt;</w:t>
      </w:r>
    </w:p>
    <w:p>
      <w:r>
        <w:t>&lt;a href="#products" class="btn"&gt;Explore Collection&lt;/a&gt;</w:t>
      </w:r>
    </w:p>
    <w:p>
      <w:r>
        <w:t>&lt;/div&gt;</w:t>
      </w:r>
    </w:p>
    <w:p>
      <w:r>
        <w:t>&lt;/section&gt;</w:t>
      </w:r>
    </w:p>
    <w:p/>
    <w:p>
      <w:r>
        <w:t>&lt;section id="products"&gt;</w:t>
      </w:r>
    </w:p>
    <w:p>
      <w:r>
        <w:t>&lt;h2 class="section-title"&gt;Our Products&lt;/h2&gt;</w:t>
      </w:r>
    </w:p>
    <w:p/>
    <w:p>
      <w:r>
        <w:t>&lt;div class="products"&gt;</w:t>
      </w:r>
    </w:p>
    <w:p/>
    <w:p>
      <w:r>
        <w:t>&lt;div class="card"&gt;</w:t>
      </w:r>
    </w:p>
    <w:p>
      <w:r>
        <w:t>&lt;img src="https://images.unsplash.com/photo-1602810318383-e386cc2a3ccf?q=80&amp;w=800"&gt;</w:t>
      </w:r>
    </w:p>
    <w:p>
      <w:r>
        <w:t>&lt;h3&gt;Premium Shirts&lt;/h3&gt;</w:t>
      </w:r>
    </w:p>
    <w:p>
      <w:r>
        <w:t>&lt;/div&gt;</w:t>
      </w:r>
    </w:p>
    <w:p/>
    <w:p>
      <w:r>
        <w:t>&lt;div class="card"&gt;</w:t>
      </w:r>
    </w:p>
    <w:p>
      <w:r>
        <w:t>&lt;img src="https://images.unsplash.com/photo-1542272604-787c3835535d?q=80&amp;w=800"&gt;</w:t>
      </w:r>
    </w:p>
    <w:p>
      <w:r>
        <w:t>&lt;h3&gt;Stylish Jeans&lt;/h3&gt;</w:t>
      </w:r>
    </w:p>
    <w:p>
      <w:r>
        <w:t>&lt;/div&gt;</w:t>
      </w:r>
    </w:p>
    <w:p/>
    <w:p>
      <w:r>
        <w:t>&lt;div class="card"&gt;</w:t>
      </w:r>
    </w:p>
    <w:p>
      <w:r>
        <w:t>&lt;img src="https://images.unsplash.com/photo-1525966222134-fcfa99b8ae77?q=80&amp;w=800"&gt;</w:t>
      </w:r>
    </w:p>
    <w:p>
      <w:r>
        <w:t>&lt;h3&gt;Branded Shoes&lt;/h3&gt;</w:t>
      </w:r>
    </w:p>
    <w:p>
      <w:r>
        <w:t>&lt;/div&gt;</w:t>
      </w:r>
    </w:p>
    <w:p/>
    <w:p>
      <w:r>
        <w:t>&lt;div class="card"&gt;</w:t>
      </w:r>
    </w:p>
    <w:p>
      <w:r>
        <w:t>&lt;img src="https://images.unsplash.com/photo-1517841905240-472988babdf9?q=80&amp;w=800"&gt;</w:t>
      </w:r>
    </w:p>
    <w:p>
      <w:r>
        <w:t>&lt;h3&gt;T-Shirts&lt;/h3&gt;</w:t>
      </w:r>
    </w:p>
    <w:p>
      <w:r>
        <w:t>&lt;/div&gt;</w:t>
      </w:r>
    </w:p>
    <w:p/>
    <w:p>
      <w:r>
        <w:t>&lt;/div&gt;</w:t>
      </w:r>
    </w:p>
    <w:p>
      <w:r>
        <w:t>&lt;/section&gt;</w:t>
      </w:r>
    </w:p>
    <w:p/>
    <w:p>
      <w:r>
        <w:t>&lt;section&gt;</w:t>
      </w:r>
    </w:p>
    <w:p>
      <w:r>
        <w:t>&lt;h2 class="section-title"&gt;Why Choose Us&lt;/h2&gt;</w:t>
      </w:r>
    </w:p>
    <w:p/>
    <w:p>
      <w:r>
        <w:t>&lt;div class="features"&gt;</w:t>
      </w:r>
    </w:p>
    <w:p/>
    <w:p>
      <w:r>
        <w:t>&lt;div class="feature"&gt;</w:t>
      </w:r>
    </w:p>
    <w:p>
      <w:r>
        <w:t>&lt;h3&gt;Latest Fashion&lt;/h3&gt;</w:t>
      </w:r>
    </w:p>
    <w:p>
      <w:r>
        <w:t>&lt;p&gt;Trending mens wear collection available.&lt;/p&gt;</w:t>
      </w:r>
    </w:p>
    <w:p>
      <w:r>
        <w:t>&lt;/div&gt;</w:t>
      </w:r>
    </w:p>
    <w:p/>
    <w:p>
      <w:r>
        <w:t>&lt;div class="feature"&gt;</w:t>
      </w:r>
    </w:p>
    <w:p>
      <w:r>
        <w:t>&lt;h3&gt;Affordable Prices&lt;/h3&gt;</w:t>
      </w:r>
    </w:p>
    <w:p>
      <w:r>
        <w:t>&lt;p&gt;Best quality at reasonable prices.&lt;/p&gt;</w:t>
      </w:r>
    </w:p>
    <w:p>
      <w:r>
        <w:t>&lt;/div&gt;</w:t>
      </w:r>
    </w:p>
    <w:p/>
    <w:p>
      <w:r>
        <w:t>&lt;div class="feature"&gt;</w:t>
      </w:r>
    </w:p>
    <w:p>
      <w:r>
        <w:t>&lt;h3&gt;All Mens Items&lt;/h3&gt;</w:t>
      </w:r>
    </w:p>
    <w:p>
      <w:r>
        <w:t>&lt;p&gt;Clothes, Shoes, Accessories and more.&lt;/p&gt;</w:t>
      </w:r>
    </w:p>
    <w:p>
      <w:r>
        <w:t>&lt;/div&gt;</w:t>
      </w:r>
    </w:p>
    <w:p/>
    <w:p>
      <w:r>
        <w:t>&lt;/div&gt;</w:t>
      </w:r>
    </w:p>
    <w:p>
      <w:r>
        <w:t>&lt;/section&gt;</w:t>
      </w:r>
    </w:p>
    <w:p/>
    <w:p>
      <w:r>
        <w:t>&lt;section&gt;</w:t>
      </w:r>
    </w:p>
    <w:p>
      <w:r>
        <w:t>&lt;h2 class="section-title"&gt;About Us&lt;/h2&gt;</w:t>
      </w:r>
    </w:p>
    <w:p/>
    <w:p>
      <w:r>
        <w:t>&lt;div class="about"&gt;</w:t>
      </w:r>
    </w:p>
    <w:p>
      <w:r>
        <w:t>&lt;p&gt;</w:t>
      </w:r>
    </w:p>
    <w:p>
      <w:r>
        <w:t>PK MENS WORLD is your one-stop destination for all mens fashion needs.</w:t>
      </w:r>
    </w:p>
    <w:p>
      <w:r>
        <w:t>We provide premium quality shirts, t-shirts, jeans, trousers, shoes,</w:t>
      </w:r>
    </w:p>
    <w:p>
      <w:r>
        <w:t>accessories and much more. Our mission is to bring style, comfort and</w:t>
      </w:r>
    </w:p>
    <w:p>
      <w:r>
        <w:t>quality together at the best prices.</w:t>
      </w:r>
    </w:p>
    <w:p>
      <w:r>
        <w:t>&lt;/p&gt;</w:t>
      </w:r>
    </w:p>
    <w:p>
      <w:r>
        <w:t>&lt;/div&gt;</w:t>
      </w:r>
    </w:p>
    <w:p>
      <w:r>
        <w:t>&lt;/section&gt;</w:t>
      </w:r>
    </w:p>
    <w:p/>
    <w:p>
      <w:r>
        <w:t>&lt;section&gt;</w:t>
      </w:r>
    </w:p>
    <w:p>
      <w:r>
        <w:t>&lt;div class="contact"&gt;</w:t>
      </w:r>
    </w:p>
    <w:p>
      <w:r>
        <w:t>&lt;h2&gt;Contact Us&lt;/h2&gt;</w:t>
      </w:r>
    </w:p>
    <w:p>
      <w:r>
        <w:t>&lt;p&gt;📍 Your Shop Address Here&lt;/p&gt;</w:t>
      </w:r>
    </w:p>
    <w:p>
      <w:r>
        <w:t>&lt;p&gt;📞 +91 XXXXX XXXXX&lt;/p&gt;</w:t>
      </w:r>
    </w:p>
    <w:p>
      <w:r>
        <w:t>&lt;p&gt;📧 pkmensworld@gmail.com&lt;/p&gt;</w:t>
      </w:r>
    </w:p>
    <w:p>
      <w:r>
        <w:t>&lt;/div&gt;</w:t>
      </w:r>
    </w:p>
    <w:p>
      <w:r>
        <w:t>&lt;/section&gt;</w:t>
      </w:r>
    </w:p>
    <w:p/>
    <w:p>
      <w:r>
        <w:t>&lt;a href="https://wa.me/91XXXXXXXXXX" class="whatsapp"&gt;💬&lt;/a&gt;</w:t>
      </w:r>
    </w:p>
    <w:p/>
    <w:p>
      <w:r>
        <w:t>&lt;footer&gt;</w:t>
      </w:r>
    </w:p>
    <w:p>
      <w:r>
        <w:t>© 2026 PK MENS WORLD | All Rights Reserved</w:t>
      </w:r>
    </w:p>
    <w:p>
      <w:r>
        <w:t>&lt;/footer&gt;</w:t>
      </w:r>
    </w:p>
    <w:p/>
    <w:p>
      <w:r>
        <w:t>&lt;/body&gt;</w:t>
      </w:r>
    </w:p>
    <w:p>
      <w:r>
        <w:t>&lt;/html&gt;</w:t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8</Pages>
  <Words>427</Words>
  <Characters>4558</Characters>
  <Lines>310</Lines>
  <Paragraphs>256</Paragraphs>
  <CharactersWithSpaces>4720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2026-06-06T08:40:11Z</dcterms:modified>
</cp:coreProperties>
</file>